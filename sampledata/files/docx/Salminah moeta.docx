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4C7C" w14:textId="690FE2C7" w:rsidR="003A7C40" w:rsidRPr="003A7C40" w:rsidRDefault="00666ECF" w:rsidP="00666ECF">
      <w:pPr>
        <w:tabs>
          <w:tab w:val="right" w:pos="7200"/>
        </w:tabs>
        <w:rPr>
          <w:sz w:val="10"/>
          <w:szCs w:val="12"/>
        </w:rPr>
      </w:pPr>
      <w:r>
        <w:rPr>
          <w:sz w:val="10"/>
          <w:szCs w:val="12"/>
        </w:rPr>
        <w:tab/>
      </w:r>
    </w:p>
    <w:p w14:paraId="579619F2" w14:textId="5FF68E9E" w:rsidR="003A7C40" w:rsidRPr="00103499" w:rsidRDefault="00B109E3" w:rsidP="005F60DF">
      <w:pPr>
        <w:pStyle w:val="Title"/>
        <w:jc w:val="center"/>
      </w:pPr>
      <w:r w:rsidRPr="00666ECF">
        <w:rPr>
          <w:color w:val="000000" w:themeColor="text1"/>
        </w:rPr>
        <w:t>Salminah moeta</w:t>
      </w:r>
    </w:p>
    <w:p w14:paraId="346E3E25" w14:textId="4A6F5BE6" w:rsidR="003A7C40" w:rsidRPr="00103499" w:rsidRDefault="00B109E3" w:rsidP="003A7C40">
      <w:pPr>
        <w:pStyle w:val="Contact"/>
        <w:rPr>
          <w:rFonts w:cs="Calibri (Body)"/>
          <w:szCs w:val="20"/>
        </w:rPr>
      </w:pPr>
      <w:proofErr w:type="spellStart"/>
      <w:r>
        <w:t>Vosloorus</w:t>
      </w:r>
      <w:proofErr w:type="spellEnd"/>
      <w:r>
        <w:t xml:space="preserve"> Extension 20</w:t>
      </w:r>
      <w:r w:rsidR="003A7C40">
        <w:t xml:space="preserve"> </w:t>
      </w:r>
      <w:r>
        <w:t>| 0732747081</w:t>
      </w:r>
      <w:r w:rsidR="003A7C40">
        <w:t>|</w:t>
      </w:r>
      <w:r w:rsidR="003A7C40" w:rsidRPr="000E5F0C">
        <w:t xml:space="preserve"> </w:t>
      </w:r>
      <w:r>
        <w:t>salaminamon@gmail.com</w:t>
      </w:r>
    </w:p>
    <w:p w14:paraId="0452D422" w14:textId="6677FE4C" w:rsidR="003A7C40" w:rsidRDefault="00422472" w:rsidP="005F60DF">
      <w:pPr>
        <w:pStyle w:val="Heading1"/>
      </w:pPr>
      <w:sdt>
        <w:sdtPr>
          <w:id w:val="462851125"/>
          <w:placeholder>
            <w:docPart w:val="4A916A1DFD2345609E74F19A9DFA96DC"/>
          </w:placeholder>
          <w:temporary/>
          <w:showingPlcHdr/>
          <w15:appearance w15:val="hidden"/>
        </w:sdtPr>
        <w:sdtEndPr/>
        <w:sdtContent>
          <w:r w:rsidR="003A7C40" w:rsidRPr="00103499">
            <w:t>OBJECTIVE</w:t>
          </w:r>
        </w:sdtContent>
      </w:sdt>
      <w:r w:rsidR="003A7C40">
        <w:t xml:space="preserve"> </w:t>
      </w:r>
    </w:p>
    <w:p w14:paraId="2181667A" w14:textId="288AAF0A" w:rsidR="00666ECF" w:rsidRDefault="00666ECF" w:rsidP="005F60DF">
      <w:pPr>
        <w:tabs>
          <w:tab w:val="center" w:pos="5040"/>
        </w:tabs>
        <w:spacing w:after="0"/>
        <w:rPr>
          <w:rFonts w:cs="Calibri (Body)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A32E97" wp14:editId="451A6F6B">
                <wp:simplePos x="0" y="0"/>
                <wp:positionH relativeFrom="column">
                  <wp:posOffset>-247650</wp:posOffset>
                </wp:positionH>
                <wp:positionV relativeFrom="paragraph">
                  <wp:posOffset>850265</wp:posOffset>
                </wp:positionV>
                <wp:extent cx="5927090" cy="0"/>
                <wp:effectExtent l="0" t="0" r="0" b="0"/>
                <wp:wrapNone/>
                <wp:docPr id="16711700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0582E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66.95pt" to="447.2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5E52C5">
        <w:rPr>
          <w:rFonts w:cs="Calibri (Body)"/>
          <w:b/>
          <w:bCs/>
          <w:szCs w:val="20"/>
        </w:rPr>
        <w:t>I am a recent</w:t>
      </w:r>
      <w:r w:rsidR="00B109E3" w:rsidRPr="005E52C5">
        <w:rPr>
          <w:rFonts w:cs="Calibri (Body)"/>
          <w:b/>
          <w:bCs/>
          <w:szCs w:val="20"/>
        </w:rPr>
        <w:t xml:space="preserve"> Information Technology </w:t>
      </w:r>
      <w:r w:rsidR="005E52C5" w:rsidRPr="005E52C5">
        <w:rPr>
          <w:rFonts w:cs="Calibri (Body)"/>
          <w:b/>
          <w:bCs/>
          <w:szCs w:val="20"/>
        </w:rPr>
        <w:t>graduate (</w:t>
      </w:r>
      <w:r w:rsidR="00B109E3" w:rsidRPr="005E52C5">
        <w:rPr>
          <w:rFonts w:cs="Calibri (Body)"/>
          <w:b/>
          <w:bCs/>
          <w:szCs w:val="20"/>
        </w:rPr>
        <w:t>2025)</w:t>
      </w:r>
      <w:r>
        <w:rPr>
          <w:rFonts w:cs="Calibri (Body)"/>
          <w:szCs w:val="20"/>
        </w:rPr>
        <w:t>, majoring in Computer Science and Informatics, with hands-on experience in full-stack web and mobile application development. Strong foundation in JavaScript, React, React native, Node.js and SQLite. Passionate about problem-solving, learning new technologies, and contributing to collaborative development teams in an entry-level software or IT role.</w:t>
      </w:r>
    </w:p>
    <w:p w14:paraId="4A5DA031" w14:textId="267F0951" w:rsidR="003A7C40" w:rsidRPr="00103499" w:rsidRDefault="00666ECF" w:rsidP="005F60DF">
      <w:pPr>
        <w:pStyle w:val="Heading1"/>
      </w:pPr>
      <w:r>
        <w:t>Technical Skills</w:t>
      </w:r>
    </w:p>
    <w:p w14:paraId="0372928E" w14:textId="56C1136D" w:rsidR="003A7C40" w:rsidRPr="00666ECF" w:rsidRDefault="00666ECF" w:rsidP="00666ECF">
      <w:pPr>
        <w:tabs>
          <w:tab w:val="left" w:pos="4980"/>
        </w:tabs>
        <w:rPr>
          <w:rFonts w:cs="Calibri (Body)"/>
          <w:b/>
          <w:bCs/>
          <w:szCs w:val="20"/>
        </w:rPr>
      </w:pPr>
      <w:r w:rsidRPr="00666ECF">
        <w:rPr>
          <w:rFonts w:cs="Calibri (Body)"/>
          <w:b/>
          <w:bCs/>
          <w:szCs w:val="20"/>
        </w:rPr>
        <w:t>Programming Languages:</w:t>
      </w:r>
      <w:r>
        <w:rPr>
          <w:rFonts w:cs="Calibri (Body)"/>
          <w:b/>
          <w:bCs/>
          <w:szCs w:val="20"/>
        </w:rPr>
        <w:tab/>
      </w:r>
    </w:p>
    <w:p w14:paraId="59B5CBB4" w14:textId="6AE88D81" w:rsidR="00666ECF" w:rsidRDefault="00666ECF" w:rsidP="00666ECF">
      <w:pPr>
        <w:pStyle w:val="ListParagraph"/>
        <w:numPr>
          <w:ilvl w:val="0"/>
          <w:numId w:val="2"/>
        </w:numPr>
        <w:rPr>
          <w:rFonts w:cs="Calibri (Body)"/>
          <w:szCs w:val="20"/>
        </w:rPr>
      </w:pPr>
      <w:r>
        <w:rPr>
          <w:rFonts w:cs="Calibri (Body)"/>
          <w:szCs w:val="20"/>
        </w:rPr>
        <w:t>Proficient: Java, JavaScript, SQL, Visual basic</w:t>
      </w:r>
    </w:p>
    <w:p w14:paraId="10F1AF6A" w14:textId="1D7C3553" w:rsidR="00666ECF" w:rsidRDefault="00666ECF" w:rsidP="00666ECF">
      <w:pPr>
        <w:pStyle w:val="ListParagraph"/>
        <w:numPr>
          <w:ilvl w:val="0"/>
          <w:numId w:val="2"/>
        </w:numPr>
        <w:rPr>
          <w:rFonts w:cs="Calibri (Body)"/>
          <w:szCs w:val="20"/>
        </w:rPr>
      </w:pPr>
      <w:r>
        <w:rPr>
          <w:rFonts w:cs="Calibri (Body)"/>
          <w:szCs w:val="20"/>
        </w:rPr>
        <w:t>Academic Exposure: C++, Python</w:t>
      </w:r>
    </w:p>
    <w:p w14:paraId="6EA38816" w14:textId="52D6140E" w:rsidR="00666ECF" w:rsidRDefault="00666ECF" w:rsidP="00666ECF">
      <w:pPr>
        <w:rPr>
          <w:rFonts w:cs="Calibri (Body)"/>
          <w:szCs w:val="20"/>
        </w:rPr>
      </w:pPr>
      <w:r w:rsidRPr="00666ECF">
        <w:rPr>
          <w:rFonts w:cs="Calibri (Body)"/>
          <w:b/>
          <w:bCs/>
          <w:szCs w:val="20"/>
        </w:rPr>
        <w:t>Frontend Development:</w:t>
      </w:r>
      <w:r>
        <w:rPr>
          <w:rFonts w:cs="Calibri (Body)"/>
          <w:szCs w:val="20"/>
        </w:rPr>
        <w:t xml:space="preserve"> React, React native, HTML5, CSS3</w:t>
      </w:r>
    </w:p>
    <w:p w14:paraId="2C43FE2C" w14:textId="7D040065" w:rsidR="00666ECF" w:rsidRDefault="00666ECF" w:rsidP="00666ECF">
      <w:pPr>
        <w:rPr>
          <w:rFonts w:cs="Calibri (Body)"/>
          <w:szCs w:val="20"/>
        </w:rPr>
      </w:pPr>
      <w:r w:rsidRPr="00666ECF">
        <w:rPr>
          <w:rFonts w:cs="Calibri (Body)"/>
          <w:b/>
          <w:bCs/>
          <w:szCs w:val="20"/>
        </w:rPr>
        <w:t>Backend Development</w:t>
      </w:r>
      <w:r>
        <w:rPr>
          <w:rFonts w:cs="Calibri (Body)"/>
          <w:szCs w:val="20"/>
        </w:rPr>
        <w:t>: Node.js, Express.js</w:t>
      </w:r>
    </w:p>
    <w:p w14:paraId="3E245687" w14:textId="1A270DE5" w:rsidR="00666ECF" w:rsidRDefault="00666ECF" w:rsidP="00666ECF">
      <w:pPr>
        <w:rPr>
          <w:rFonts w:cs="Calibri (Body)"/>
          <w:szCs w:val="20"/>
        </w:rPr>
      </w:pPr>
      <w:r w:rsidRPr="00666ECF">
        <w:rPr>
          <w:rFonts w:cs="Calibri (Body)"/>
          <w:b/>
          <w:bCs/>
          <w:szCs w:val="20"/>
        </w:rPr>
        <w:t>Database</w:t>
      </w:r>
      <w:r>
        <w:rPr>
          <w:rFonts w:cs="Calibri (Body)"/>
          <w:szCs w:val="20"/>
        </w:rPr>
        <w:t>: SQLite</w:t>
      </w:r>
    </w:p>
    <w:p w14:paraId="3D66DB29" w14:textId="0C77C0A4" w:rsidR="00666ECF" w:rsidRDefault="00666ECF" w:rsidP="00666ECF">
      <w:pPr>
        <w:rPr>
          <w:rFonts w:cs="Calibri (Body)"/>
          <w:szCs w:val="20"/>
        </w:rPr>
      </w:pPr>
      <w:r w:rsidRPr="00666ECF">
        <w:rPr>
          <w:rFonts w:cs="Calibri (Body)"/>
          <w:b/>
          <w:bCs/>
          <w:szCs w:val="20"/>
        </w:rPr>
        <w:t>Tools and Platforms</w:t>
      </w:r>
      <w:r>
        <w:rPr>
          <w:rFonts w:cs="Calibri (Body)"/>
          <w:szCs w:val="20"/>
        </w:rPr>
        <w:t>: GitHub, Expo, VS Code</w:t>
      </w:r>
    </w:p>
    <w:p w14:paraId="31B9AFF2" w14:textId="584B49AB" w:rsidR="00666ECF" w:rsidRDefault="00666ECF" w:rsidP="00666ECF">
      <w:pPr>
        <w:rPr>
          <w:rFonts w:cs="Calibri (Body)"/>
          <w:szCs w:val="20"/>
        </w:rPr>
      </w:pPr>
      <w:r w:rsidRPr="00666ECF">
        <w:rPr>
          <w:rFonts w:cs="Calibri (Body)"/>
          <w:b/>
          <w:bCs/>
          <w:szCs w:val="20"/>
        </w:rPr>
        <w:t>Development concepts</w:t>
      </w:r>
      <w:r>
        <w:rPr>
          <w:rFonts w:cs="Calibri (Body)"/>
          <w:szCs w:val="20"/>
        </w:rPr>
        <w:t>: CRUD Operations, REST APIs, Authentication, Data Validation</w:t>
      </w:r>
    </w:p>
    <w:p w14:paraId="557766AE" w14:textId="650E30D5" w:rsidR="00666ECF" w:rsidRPr="00666ECF" w:rsidRDefault="00666ECF" w:rsidP="00666ECF">
      <w:pPr>
        <w:rPr>
          <w:rFonts w:cs="Calibri (Body)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AD58E3" wp14:editId="3B908F3F">
                <wp:simplePos x="0" y="0"/>
                <wp:positionH relativeFrom="column">
                  <wp:posOffset>-260350</wp:posOffset>
                </wp:positionH>
                <wp:positionV relativeFrom="paragraph">
                  <wp:posOffset>222250</wp:posOffset>
                </wp:positionV>
                <wp:extent cx="5927090" cy="0"/>
                <wp:effectExtent l="0" t="0" r="0" b="0"/>
                <wp:wrapNone/>
                <wp:docPr id="2375342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E5A6B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17.5pt" to="446.2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Pr="00666ECF">
        <w:rPr>
          <w:rFonts w:cs="Calibri (Body)"/>
          <w:b/>
          <w:bCs/>
          <w:szCs w:val="20"/>
        </w:rPr>
        <w:t>Operating Systems</w:t>
      </w:r>
      <w:r>
        <w:rPr>
          <w:rFonts w:cs="Calibri (Body)"/>
          <w:szCs w:val="20"/>
        </w:rPr>
        <w:t>: Windows, Android</w:t>
      </w:r>
    </w:p>
    <w:p w14:paraId="31C0B479" w14:textId="4EEDB0A7" w:rsidR="003A7C40" w:rsidRPr="00666ECF" w:rsidRDefault="00666ECF" w:rsidP="005F60DF">
      <w:pPr>
        <w:pStyle w:val="Heading1"/>
      </w:pPr>
      <w:r w:rsidRPr="00666ECF">
        <w:t>Projects</w:t>
      </w:r>
    </w:p>
    <w:p w14:paraId="0BA43B60" w14:textId="3F80ABE2" w:rsidR="00B8662E" w:rsidRDefault="00666ECF">
      <w:pPr>
        <w:tabs>
          <w:tab w:val="center" w:pos="5040"/>
        </w:tabs>
        <w:rPr>
          <w:rFonts w:cstheme="minorHAnsi"/>
          <w:szCs w:val="20"/>
        </w:rPr>
      </w:pPr>
      <w:r>
        <w:rPr>
          <w:rFonts w:cstheme="minorHAnsi"/>
          <w:szCs w:val="20"/>
        </w:rPr>
        <w:t>Final Year Project- Web and Mobile application (2025)</w:t>
      </w:r>
    </w:p>
    <w:p w14:paraId="412361E6" w14:textId="5D5A1FF0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Designed and developed a full-stack web and mobile application using React, React Native, Node.js, and SQLite</w:t>
      </w:r>
    </w:p>
    <w:p w14:paraId="056F9B36" w14:textId="423F9A18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Implemented secure user authentication and authorization functionality</w:t>
      </w:r>
    </w:p>
    <w:p w14:paraId="25A21440" w14:textId="4E4DE5B6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Developed CRUD operations for efficient data management</w:t>
      </w:r>
    </w:p>
    <w:p w14:paraId="55EFA67A" w14:textId="5E1292FD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Integrated frontend interfaces with RESTful backend APIs</w:t>
      </w:r>
    </w:p>
    <w:p w14:paraId="65D27E3E" w14:textId="6966BF46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Applied data validation, error handling, and basic security best practices</w:t>
      </w:r>
    </w:p>
    <w:p w14:paraId="57420E41" w14:textId="4731A841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Used Git and GitHub for version control and project collaboration</w:t>
      </w:r>
    </w:p>
    <w:p w14:paraId="55A53D8A" w14:textId="3652873A" w:rsidR="00666ECF" w:rsidRPr="00666ECF" w:rsidRDefault="00666ECF" w:rsidP="00666ECF">
      <w:pPr>
        <w:pStyle w:val="ListParagraph"/>
        <w:numPr>
          <w:ilvl w:val="0"/>
          <w:numId w:val="3"/>
        </w:numPr>
        <w:tabs>
          <w:tab w:val="center" w:pos="5040"/>
        </w:tabs>
        <w:rPr>
          <w:rFonts w:cstheme="minorHAnsi"/>
          <w:szCs w:val="20"/>
          <w:lang w:val="en-Z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208CE4" wp14:editId="0B79FF62">
                <wp:simplePos x="0" y="0"/>
                <wp:positionH relativeFrom="column">
                  <wp:posOffset>-234950</wp:posOffset>
                </wp:positionH>
                <wp:positionV relativeFrom="paragraph">
                  <wp:posOffset>233680</wp:posOffset>
                </wp:positionV>
                <wp:extent cx="5927090" cy="0"/>
                <wp:effectExtent l="0" t="0" r="0" b="0"/>
                <wp:wrapNone/>
                <wp:docPr id="5536357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EFBB3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5pt,18.4pt" to="448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666ECF">
        <w:rPr>
          <w:rFonts w:cstheme="minorHAnsi"/>
          <w:szCs w:val="20"/>
          <w:lang w:val="en-ZA"/>
        </w:rPr>
        <w:t>Produced basic technical documentation to support system usage and maintenance</w:t>
      </w:r>
    </w:p>
    <w:p w14:paraId="14CF4504" w14:textId="78C68650" w:rsidR="00666ECF" w:rsidRPr="00666ECF" w:rsidRDefault="00666ECF" w:rsidP="00666ECF">
      <w:pPr>
        <w:pStyle w:val="Heading1"/>
      </w:pPr>
      <w:r w:rsidRPr="00666ECF">
        <w:t>Core competencies</w:t>
      </w:r>
    </w:p>
    <w:p w14:paraId="0C188E11" w14:textId="0EB73979" w:rsidR="00666ECF" w:rsidRPr="00666ECF" w:rsidRDefault="00666ECF" w:rsidP="00666ECF">
      <w:pPr>
        <w:numPr>
          <w:ilvl w:val="0"/>
          <w:numId w:val="4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Problem Solving</w:t>
      </w:r>
      <w:r>
        <w:rPr>
          <w:rFonts w:cstheme="minorHAnsi"/>
          <w:szCs w:val="20"/>
          <w:lang w:val="en-ZA"/>
        </w:rPr>
        <w:t xml:space="preserve">                                         </w:t>
      </w:r>
    </w:p>
    <w:p w14:paraId="61A3B01E" w14:textId="262488B6" w:rsidR="00666ECF" w:rsidRPr="00666ECF" w:rsidRDefault="00666ECF" w:rsidP="00666ECF">
      <w:pPr>
        <w:numPr>
          <w:ilvl w:val="0"/>
          <w:numId w:val="4"/>
        </w:numPr>
        <w:tabs>
          <w:tab w:val="center" w:pos="504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Willingness to Learn</w:t>
      </w:r>
      <w:r>
        <w:rPr>
          <w:rFonts w:cstheme="minorHAnsi"/>
          <w:szCs w:val="20"/>
          <w:lang w:val="en-ZA"/>
        </w:rPr>
        <w:t xml:space="preserve"> </w:t>
      </w:r>
      <w:r>
        <w:rPr>
          <w:rFonts w:cstheme="minorHAnsi"/>
          <w:szCs w:val="20"/>
          <w:lang w:val="en-ZA"/>
        </w:rPr>
        <w:tab/>
      </w:r>
    </w:p>
    <w:p w14:paraId="58CFABBE" w14:textId="6A3D10F7" w:rsidR="00666ECF" w:rsidRPr="00666ECF" w:rsidRDefault="00666ECF" w:rsidP="00666ECF">
      <w:pPr>
        <w:numPr>
          <w:ilvl w:val="0"/>
          <w:numId w:val="4"/>
        </w:numPr>
        <w:tabs>
          <w:tab w:val="num" w:pos="720"/>
          <w:tab w:val="center" w:pos="5040"/>
        </w:tabs>
        <w:rPr>
          <w:rFonts w:cstheme="minorHAnsi"/>
          <w:szCs w:val="20"/>
          <w:lang w:val="en-Z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C0B8BC" wp14:editId="44F4CE3B">
                <wp:simplePos x="0" y="0"/>
                <wp:positionH relativeFrom="column">
                  <wp:posOffset>-28863</wp:posOffset>
                </wp:positionH>
                <wp:positionV relativeFrom="paragraph">
                  <wp:posOffset>3534441</wp:posOffset>
                </wp:positionV>
                <wp:extent cx="5839748" cy="0"/>
                <wp:effectExtent l="0" t="0" r="0" b="0"/>
                <wp:wrapNone/>
                <wp:docPr id="185876749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974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04EC7" id="Straight Connector 3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278.3pt" to="457.55pt,2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522986A9" wp14:editId="599F563C">
                <wp:simplePos x="0" y="0"/>
                <wp:positionH relativeFrom="margin">
                  <wp:posOffset>-247650</wp:posOffset>
                </wp:positionH>
                <wp:positionV relativeFrom="margin">
                  <wp:posOffset>857250</wp:posOffset>
                </wp:positionV>
                <wp:extent cx="5927090" cy="9335135"/>
                <wp:effectExtent l="0" t="0" r="35560" b="18415"/>
                <wp:wrapNone/>
                <wp:docPr id="1137573729" name="Group 11375737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090" cy="9335135"/>
                          <a:chOff x="47835" y="397806"/>
                          <a:chExt cx="4788189" cy="2975147"/>
                        </a:xfrm>
                      </wpg:grpSpPr>
                      <wps:wsp>
                        <wps:cNvPr id="2104855531" name="Straight Connector 2104855531"/>
                        <wps:cNvCnPr/>
                        <wps:spPr>
                          <a:xfrm>
                            <a:off x="47835" y="397806"/>
                            <a:ext cx="4788189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179646" name="Straight Connector 193179646"/>
                        <wps:cNvCnPr/>
                        <wps:spPr>
                          <a:xfrm>
                            <a:off x="96041" y="3372953"/>
                            <a:ext cx="471741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AFC03" id="Group 1137573729" o:spid="_x0000_s1026" alt="&quot;&quot;" style="position:absolute;margin-left:-19.5pt;margin-top:67.5pt;width:466.7pt;height:735.05pt;z-index:-251651072;mso-position-horizontal-relative:margin;mso-position-vertical-relative:margin;mso-width-relative:margin;mso-height-relative:margin" coordorigin="478,3978" coordsize="47881,29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">
                <v:line id="Straight Connector 2104855531" o:spid="_x0000_s1027" style="position:absolute;visibility:visible;mso-wrap-style:square" from="478,3978" to="48360,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" strokecolor="black [3200]" strokeweight="1pt">
                  <v:stroke joinstyle="miter"/>
                </v:line>
                <v:line id="Straight Connector 193179646" o:spid="_x0000_s1028" style="position:absolute;visibility:visible;mso-wrap-style:square" from="960,33729" to="48134,33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" strokecolor="black [3200]" strokeweight="1pt">
                  <v:stroke joinstyle="miter"/>
                </v:line>
                <w10:wrap anchorx="margin" anchory="margin"/>
                <w10:anchorlock/>
              </v:group>
            </w:pict>
          </mc:Fallback>
        </mc:AlternateContent>
      </w:r>
      <w:r w:rsidRPr="00666ECF">
        <w:rPr>
          <w:rFonts w:cstheme="minorHAnsi"/>
          <w:szCs w:val="20"/>
          <w:lang w:val="en-ZA"/>
        </w:rPr>
        <w:t>Team Collaboration</w:t>
      </w:r>
    </w:p>
    <w:p w14:paraId="077D1D84" w14:textId="36A81CC5" w:rsidR="00666ECF" w:rsidRPr="00666ECF" w:rsidRDefault="00666ECF" w:rsidP="00666ECF">
      <w:pPr>
        <w:numPr>
          <w:ilvl w:val="0"/>
          <w:numId w:val="4"/>
        </w:numPr>
        <w:tabs>
          <w:tab w:val="center" w:pos="5040"/>
        </w:tabs>
        <w:rPr>
          <w:rFonts w:cstheme="minorHAnsi"/>
          <w:szCs w:val="20"/>
          <w:lang w:val="en-Z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88CDBD" wp14:editId="6A90272A">
                <wp:simplePos x="0" y="0"/>
                <wp:positionH relativeFrom="column">
                  <wp:posOffset>-187978</wp:posOffset>
                </wp:positionH>
                <wp:positionV relativeFrom="paragraph">
                  <wp:posOffset>259080</wp:posOffset>
                </wp:positionV>
                <wp:extent cx="5927090" cy="0"/>
                <wp:effectExtent l="0" t="0" r="0" b="0"/>
                <wp:wrapNone/>
                <wp:docPr id="88032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AC939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pt,20.4pt" to="451.9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Pr="00666ECF">
        <w:rPr>
          <w:rFonts w:cstheme="minorHAnsi"/>
          <w:szCs w:val="20"/>
          <w:lang w:val="en-ZA"/>
        </w:rPr>
        <w:t>Time Management</w:t>
      </w:r>
    </w:p>
    <w:p w14:paraId="2CD90A3A" w14:textId="3E3FF509" w:rsidR="00666ECF" w:rsidRDefault="00666ECF" w:rsidP="00666ECF">
      <w:pPr>
        <w:tabs>
          <w:tab w:val="left" w:pos="6060"/>
        </w:tabs>
        <w:rPr>
          <w:rFonts w:cstheme="minorHAnsi"/>
          <w:szCs w:val="20"/>
          <w:lang w:val="en-ZA"/>
        </w:rPr>
      </w:pPr>
    </w:p>
    <w:p w14:paraId="1117D0C8" w14:textId="081DC8A6" w:rsidR="00666ECF" w:rsidRPr="00666ECF" w:rsidRDefault="00666ECF" w:rsidP="00666ECF">
      <w:pPr>
        <w:pStyle w:val="Heading1"/>
      </w:pPr>
      <w:r w:rsidRPr="00666ECF">
        <w:lastRenderedPageBreak/>
        <w:t>C</w:t>
      </w:r>
      <w:r w:rsidRPr="00666ECF">
        <w:t>ertifications and training</w:t>
      </w:r>
    </w:p>
    <w:p w14:paraId="103CE1B6" w14:textId="77777777" w:rsidR="00666ECF" w:rsidRPr="00666ECF" w:rsidRDefault="00666ECF" w:rsidP="00666ECF">
      <w:pPr>
        <w:numPr>
          <w:ilvl w:val="0"/>
          <w:numId w:val="5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JavaScript Fundamentals – Self-Study</w:t>
      </w:r>
    </w:p>
    <w:p w14:paraId="0AABBC24" w14:textId="77777777" w:rsidR="00666ECF" w:rsidRPr="00666ECF" w:rsidRDefault="00666ECF" w:rsidP="00666ECF">
      <w:pPr>
        <w:numPr>
          <w:ilvl w:val="0"/>
          <w:numId w:val="5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React &amp; React Native – Project-Based Learning</w:t>
      </w:r>
    </w:p>
    <w:p w14:paraId="31DBBF54" w14:textId="52F52FED" w:rsidR="00666ECF" w:rsidRPr="00666ECF" w:rsidRDefault="00666ECF" w:rsidP="00666ECF">
      <w:pPr>
        <w:numPr>
          <w:ilvl w:val="0"/>
          <w:numId w:val="5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Web Development Fundamentals – Online Learning</w:t>
      </w:r>
    </w:p>
    <w:p w14:paraId="79A739AE" w14:textId="233C6E3E" w:rsidR="00666ECF" w:rsidRPr="00666ECF" w:rsidRDefault="00666ECF" w:rsidP="00666ECF">
      <w:pPr>
        <w:pStyle w:val="Heading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6A47E9" wp14:editId="605DFD83">
                <wp:simplePos x="0" y="0"/>
                <wp:positionH relativeFrom="margin">
                  <wp:align>right</wp:align>
                </wp:positionH>
                <wp:positionV relativeFrom="paragraph">
                  <wp:posOffset>45720</wp:posOffset>
                </wp:positionV>
                <wp:extent cx="5927361" cy="0"/>
                <wp:effectExtent l="0" t="0" r="0" b="0"/>
                <wp:wrapNone/>
                <wp:docPr id="1318783008" name="Straight Connector 1318783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36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2FF26" id="Straight Connector 1318783008" o:spid="_x0000_s1026" style="position:absolute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5.5pt,3.6pt" to="882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666ECF">
        <w:t>Practical experience</w:t>
      </w:r>
    </w:p>
    <w:p w14:paraId="01F053C8" w14:textId="77777777" w:rsidR="00666ECF" w:rsidRPr="00666ECF" w:rsidRDefault="00666ECF" w:rsidP="00666ECF">
      <w:pPr>
        <w:numPr>
          <w:ilvl w:val="0"/>
          <w:numId w:val="6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Developed and tested application features for academic and personal software projects</w:t>
      </w:r>
    </w:p>
    <w:p w14:paraId="7BCAC3EB" w14:textId="77777777" w:rsidR="00666ECF" w:rsidRPr="00666ECF" w:rsidRDefault="00666ECF" w:rsidP="00666ECF">
      <w:pPr>
        <w:numPr>
          <w:ilvl w:val="0"/>
          <w:numId w:val="6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Assisted with debugging, improving functionality, and optimizing user experience</w:t>
      </w:r>
    </w:p>
    <w:p w14:paraId="2CCB0B48" w14:textId="77777777" w:rsidR="00666ECF" w:rsidRDefault="00666ECF" w:rsidP="00666ECF">
      <w:pPr>
        <w:numPr>
          <w:ilvl w:val="0"/>
          <w:numId w:val="6"/>
        </w:num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szCs w:val="20"/>
          <w:lang w:val="en-ZA"/>
        </w:rPr>
        <w:t>Gained experience working with client-side and server-side components</w:t>
      </w:r>
    </w:p>
    <w:p w14:paraId="11B2358F" w14:textId="6460FD47" w:rsidR="00666ECF" w:rsidRDefault="00666ECF" w:rsidP="00666ECF">
      <w:pPr>
        <w:tabs>
          <w:tab w:val="left" w:pos="6060"/>
        </w:tabs>
        <w:rPr>
          <w:rFonts w:cstheme="minorHAnsi"/>
          <w:szCs w:val="20"/>
          <w:lang w:val="en-Z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E17B29" wp14:editId="203EC31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361" cy="0"/>
                <wp:effectExtent l="0" t="0" r="0" b="0"/>
                <wp:wrapNone/>
                <wp:docPr id="1980819419" name="Straight Connector 1980819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36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138AE" id="Straight Connector 198081941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5DF6BA40" w14:textId="25ECAC3A" w:rsidR="00666ECF" w:rsidRPr="00666ECF" w:rsidRDefault="00666ECF" w:rsidP="00666ECF">
      <w:pPr>
        <w:pStyle w:val="Heading1"/>
      </w:pPr>
      <w:r w:rsidRPr="00666ECF">
        <w:t>Education</w:t>
      </w:r>
    </w:p>
    <w:p w14:paraId="4D4D7E89" w14:textId="77777777" w:rsidR="00666ECF" w:rsidRPr="00666ECF" w:rsidRDefault="00666ECF" w:rsidP="00666ECF">
      <w:pPr>
        <w:tabs>
          <w:tab w:val="left" w:pos="6060"/>
        </w:tabs>
        <w:rPr>
          <w:rFonts w:cstheme="minorHAnsi"/>
          <w:szCs w:val="20"/>
          <w:lang w:val="en-ZA"/>
        </w:rPr>
      </w:pPr>
      <w:r w:rsidRPr="00666ECF">
        <w:rPr>
          <w:rFonts w:cstheme="minorHAnsi"/>
          <w:b/>
          <w:bCs/>
          <w:szCs w:val="20"/>
          <w:lang w:val="en-ZA"/>
        </w:rPr>
        <w:t>Bachelor of Science in Information Technology</w:t>
      </w:r>
      <w:r w:rsidRPr="00666ECF">
        <w:rPr>
          <w:rFonts w:cstheme="minorHAnsi"/>
          <w:szCs w:val="20"/>
          <w:lang w:val="en-ZA"/>
        </w:rPr>
        <w:br/>
      </w:r>
      <w:r w:rsidRPr="00666ECF">
        <w:rPr>
          <w:rFonts w:cstheme="minorHAnsi"/>
          <w:b/>
          <w:bCs/>
          <w:szCs w:val="20"/>
          <w:lang w:val="en-ZA"/>
        </w:rPr>
        <w:t>Major:</w:t>
      </w:r>
      <w:r w:rsidRPr="00666ECF">
        <w:rPr>
          <w:rFonts w:cstheme="minorHAnsi"/>
          <w:szCs w:val="20"/>
          <w:lang w:val="en-ZA"/>
        </w:rPr>
        <w:t xml:space="preserve"> Computer Science and Informatics</w:t>
      </w:r>
      <w:r w:rsidRPr="00666ECF">
        <w:rPr>
          <w:rFonts w:cstheme="minorHAnsi"/>
          <w:szCs w:val="20"/>
          <w:lang w:val="en-ZA"/>
        </w:rPr>
        <w:br/>
        <w:t>University of Johannesburg</w:t>
      </w:r>
      <w:r w:rsidRPr="00666ECF">
        <w:rPr>
          <w:rFonts w:cstheme="minorHAnsi"/>
          <w:szCs w:val="20"/>
          <w:lang w:val="en-ZA"/>
        </w:rPr>
        <w:br/>
        <w:t>Completed: November 2025</w:t>
      </w:r>
      <w:r w:rsidRPr="00666ECF">
        <w:rPr>
          <w:rFonts w:cstheme="minorHAnsi"/>
          <w:szCs w:val="20"/>
          <w:lang w:val="en-ZA"/>
        </w:rPr>
        <w:br/>
        <w:t>Average: 60%+</w:t>
      </w:r>
    </w:p>
    <w:p w14:paraId="0AEB44F3" w14:textId="10D38540" w:rsidR="00666ECF" w:rsidRPr="00666ECF" w:rsidRDefault="00666ECF" w:rsidP="00666ECF">
      <w:pPr>
        <w:tabs>
          <w:tab w:val="left" w:pos="6060"/>
        </w:tabs>
        <w:rPr>
          <w:rFonts w:cstheme="minorHAnsi"/>
          <w:szCs w:val="20"/>
          <w:lang w:val="en-Z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ABA8FE" wp14:editId="5D7EC95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27090" cy="0"/>
                <wp:effectExtent l="0" t="0" r="0" b="0"/>
                <wp:wrapNone/>
                <wp:docPr id="3027162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9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A73CB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6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06A9C4FC" w14:textId="61090398" w:rsidR="00666ECF" w:rsidRPr="00A13526" w:rsidRDefault="00666ECF" w:rsidP="00666ECF">
      <w:pPr>
        <w:tabs>
          <w:tab w:val="left" w:pos="6060"/>
        </w:tabs>
        <w:rPr>
          <w:rFonts w:cstheme="minorHAnsi"/>
          <w:szCs w:val="20"/>
        </w:rPr>
      </w:pPr>
      <w:r>
        <w:rPr>
          <w:rFonts w:cstheme="minorHAnsi"/>
          <w:szCs w:val="20"/>
        </w:rPr>
        <w:tab/>
      </w:r>
    </w:p>
    <w:p w14:paraId="4499D8FB" w14:textId="77777777" w:rsidR="00666ECF" w:rsidRPr="00A13526" w:rsidRDefault="00666ECF">
      <w:pPr>
        <w:tabs>
          <w:tab w:val="left" w:pos="6060"/>
        </w:tabs>
        <w:rPr>
          <w:rFonts w:cstheme="minorHAnsi"/>
          <w:szCs w:val="20"/>
        </w:rPr>
      </w:pPr>
    </w:p>
    <w:sectPr w:rsidR="00666ECF" w:rsidRPr="00A13526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8FDB" w14:textId="77777777" w:rsidR="00422472" w:rsidRDefault="00422472" w:rsidP="00CE6F6F">
      <w:pPr>
        <w:spacing w:after="0" w:line="240" w:lineRule="auto"/>
      </w:pPr>
      <w:r>
        <w:separator/>
      </w:r>
    </w:p>
  </w:endnote>
  <w:endnote w:type="continuationSeparator" w:id="0">
    <w:p w14:paraId="64075369" w14:textId="77777777" w:rsidR="00422472" w:rsidRDefault="00422472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F92C" w14:textId="77777777" w:rsidR="00422472" w:rsidRDefault="00422472" w:rsidP="00CE6F6F">
      <w:pPr>
        <w:spacing w:after="0" w:line="240" w:lineRule="auto"/>
      </w:pPr>
      <w:r>
        <w:separator/>
      </w:r>
    </w:p>
  </w:footnote>
  <w:footnote w:type="continuationSeparator" w:id="0">
    <w:p w14:paraId="6D3C81F1" w14:textId="77777777" w:rsidR="00422472" w:rsidRDefault="00422472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AE0"/>
    <w:multiLevelType w:val="multilevel"/>
    <w:tmpl w:val="0D1C5A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6482"/>
    <w:multiLevelType w:val="hybridMultilevel"/>
    <w:tmpl w:val="25C084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31AF5"/>
    <w:multiLevelType w:val="multilevel"/>
    <w:tmpl w:val="BC3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0476D"/>
    <w:multiLevelType w:val="multilevel"/>
    <w:tmpl w:val="E95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665F9"/>
    <w:multiLevelType w:val="hybridMultilevel"/>
    <w:tmpl w:val="A43C0D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70407"/>
    <w:multiLevelType w:val="hybridMultilevel"/>
    <w:tmpl w:val="7B5619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48968">
    <w:abstractNumId w:val="5"/>
  </w:num>
  <w:num w:numId="2" w16cid:durableId="1952854066">
    <w:abstractNumId w:val="1"/>
  </w:num>
  <w:num w:numId="3" w16cid:durableId="121658492">
    <w:abstractNumId w:val="4"/>
  </w:num>
  <w:num w:numId="4" w16cid:durableId="2130972005">
    <w:abstractNumId w:val="0"/>
  </w:num>
  <w:num w:numId="5" w16cid:durableId="1861240708">
    <w:abstractNumId w:val="3"/>
  </w:num>
  <w:num w:numId="6" w16cid:durableId="1483307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3"/>
    <w:rsid w:val="0000077C"/>
    <w:rsid w:val="00000898"/>
    <w:rsid w:val="000C6A40"/>
    <w:rsid w:val="000E1FF7"/>
    <w:rsid w:val="000E5F0C"/>
    <w:rsid w:val="000F688A"/>
    <w:rsid w:val="00102F66"/>
    <w:rsid w:val="00103499"/>
    <w:rsid w:val="001751B4"/>
    <w:rsid w:val="0018378C"/>
    <w:rsid w:val="00267A26"/>
    <w:rsid w:val="00292A40"/>
    <w:rsid w:val="00365919"/>
    <w:rsid w:val="003A7C40"/>
    <w:rsid w:val="00422472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E52C5"/>
    <w:rsid w:val="005F60DF"/>
    <w:rsid w:val="005F68BD"/>
    <w:rsid w:val="00601DB4"/>
    <w:rsid w:val="0061718A"/>
    <w:rsid w:val="00666ECF"/>
    <w:rsid w:val="00675DE5"/>
    <w:rsid w:val="0069504D"/>
    <w:rsid w:val="00696253"/>
    <w:rsid w:val="006A5D9A"/>
    <w:rsid w:val="006B48F5"/>
    <w:rsid w:val="00703713"/>
    <w:rsid w:val="00710C03"/>
    <w:rsid w:val="00724622"/>
    <w:rsid w:val="00730B18"/>
    <w:rsid w:val="00753A11"/>
    <w:rsid w:val="0077318A"/>
    <w:rsid w:val="007823C6"/>
    <w:rsid w:val="00802339"/>
    <w:rsid w:val="00802B08"/>
    <w:rsid w:val="0081066F"/>
    <w:rsid w:val="0082628B"/>
    <w:rsid w:val="00834B45"/>
    <w:rsid w:val="00837DC0"/>
    <w:rsid w:val="008517B9"/>
    <w:rsid w:val="008815FF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109E3"/>
    <w:rsid w:val="00B22086"/>
    <w:rsid w:val="00B8662E"/>
    <w:rsid w:val="00B96D8D"/>
    <w:rsid w:val="00BA0C02"/>
    <w:rsid w:val="00BA3945"/>
    <w:rsid w:val="00BA7812"/>
    <w:rsid w:val="00C506E0"/>
    <w:rsid w:val="00C8719E"/>
    <w:rsid w:val="00CE6F6F"/>
    <w:rsid w:val="00CF543E"/>
    <w:rsid w:val="00D74BEC"/>
    <w:rsid w:val="00D80E89"/>
    <w:rsid w:val="00DA0E61"/>
    <w:rsid w:val="00DC610B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15F8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uiPriority w:val="34"/>
    <w:semiHidden/>
    <w:qFormat/>
    <w:rsid w:val="00696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am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916A1DFD2345609E74F19A9DFA9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F7D63-8906-4DA4-9CD9-FF2345326BA6}"/>
      </w:docPartPr>
      <w:docPartBody>
        <w:p w:rsidR="00736F14" w:rsidRDefault="00736F14">
          <w:pPr>
            <w:pStyle w:val="4A916A1DFD2345609E74F19A9DFA96DC"/>
          </w:pPr>
          <w:r w:rsidRPr="00103499"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9D"/>
    <w:rsid w:val="0059789D"/>
    <w:rsid w:val="00736F14"/>
    <w:rsid w:val="0083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8ACA053EEA49D88E0BAA6CE46B33E0">
    <w:name w:val="968ACA053EEA49D88E0BAA6CE46B33E0"/>
  </w:style>
  <w:style w:type="paragraph" w:customStyle="1" w:styleId="8D8DD7E6C05245D9AD9851F30B067883">
    <w:name w:val="8D8DD7E6C05245D9AD9851F30B067883"/>
  </w:style>
  <w:style w:type="paragraph" w:customStyle="1" w:styleId="3FAB338E2D4741AF896CD9AF7B029733">
    <w:name w:val="3FAB338E2D4741AF896CD9AF7B029733"/>
  </w:style>
  <w:style w:type="paragraph" w:customStyle="1" w:styleId="B2035D85E85A4B6EB386BEA6C02FCFFB">
    <w:name w:val="B2035D85E85A4B6EB386BEA6C02FCFFB"/>
  </w:style>
  <w:style w:type="paragraph" w:customStyle="1" w:styleId="FD018D8E916641578D49FEC16739EFD4">
    <w:name w:val="FD018D8E916641578D49FEC16739EFD4"/>
  </w:style>
  <w:style w:type="paragraph" w:customStyle="1" w:styleId="4A916A1DFD2345609E74F19A9DFA96DC">
    <w:name w:val="4A916A1DFD2345609E74F19A9DFA96DC"/>
  </w:style>
  <w:style w:type="paragraph" w:customStyle="1" w:styleId="248D01B4535D45FCAED44ABB2B802D74">
    <w:name w:val="248D01B4535D45FCAED44ABB2B802D74"/>
  </w:style>
  <w:style w:type="paragraph" w:customStyle="1" w:styleId="0EE3529E92D749F5A60D0D052B60503F">
    <w:name w:val="0EE3529E92D749F5A60D0D052B60503F"/>
  </w:style>
  <w:style w:type="paragraph" w:customStyle="1" w:styleId="EEC7EA9971AD49A78DFECBDB3D816ED5">
    <w:name w:val="EEC7EA9971AD49A78DFECBDB3D816ED5"/>
  </w:style>
  <w:style w:type="paragraph" w:customStyle="1" w:styleId="4D929E084E8E419BBBC92D4D3638B83B">
    <w:name w:val="4D929E084E8E419BBBC92D4D3638B83B"/>
  </w:style>
  <w:style w:type="paragraph" w:customStyle="1" w:styleId="A893DD4EA397402F80C6008F9AEC1429">
    <w:name w:val="A893DD4EA397402F80C6008F9AEC1429"/>
  </w:style>
  <w:style w:type="paragraph" w:customStyle="1" w:styleId="9482C1B3919944DE9BE3B6227BDDCFBA">
    <w:name w:val="9482C1B3919944DE9BE3B6227BDDCFBA"/>
  </w:style>
  <w:style w:type="paragraph" w:customStyle="1" w:styleId="C58BFFB95D0A450289A1A583EEEAE95E">
    <w:name w:val="C58BFFB95D0A450289A1A583EEEAE95E"/>
  </w:style>
  <w:style w:type="paragraph" w:customStyle="1" w:styleId="ABD01CE1718E469184F6E58E43ADCBDD">
    <w:name w:val="ABD01CE1718E469184F6E58E43ADCBDD"/>
  </w:style>
  <w:style w:type="paragraph" w:customStyle="1" w:styleId="0684DFEDF60B49F79EEF21EB8CDC87B2">
    <w:name w:val="0684DFEDF60B49F79EEF21EB8CDC87B2"/>
  </w:style>
  <w:style w:type="paragraph" w:customStyle="1" w:styleId="68E8A63490694F0A928274F9EEE36A97">
    <w:name w:val="68E8A63490694F0A928274F9EEE36A97"/>
  </w:style>
  <w:style w:type="paragraph" w:customStyle="1" w:styleId="C18E4B38FDE54374A651E30A842F353C">
    <w:name w:val="C18E4B38FDE54374A651E30A842F353C"/>
  </w:style>
  <w:style w:type="paragraph" w:customStyle="1" w:styleId="BC90AF864F8D42CDA115256887CE5DC5">
    <w:name w:val="BC90AF864F8D42CDA115256887CE5DC5"/>
  </w:style>
  <w:style w:type="paragraph" w:customStyle="1" w:styleId="D9A4B42F7DE744AF90336C62D1E065E9">
    <w:name w:val="D9A4B42F7DE744AF90336C62D1E065E9"/>
  </w:style>
  <w:style w:type="paragraph" w:customStyle="1" w:styleId="4C20A0AB27A5448A88967BEB185AF599">
    <w:name w:val="4C20A0AB27A5448A88967BEB185AF599"/>
  </w:style>
  <w:style w:type="paragraph" w:customStyle="1" w:styleId="F1BFAAC2FDF5429F985ADB6387F8E356">
    <w:name w:val="F1BFAAC2FDF5429F985ADB6387F8E356"/>
  </w:style>
  <w:style w:type="paragraph" w:customStyle="1" w:styleId="D8671BC33D8C45F59E825D8FE4A3C59F">
    <w:name w:val="D8671BC33D8C45F59E825D8FE4A3C59F"/>
  </w:style>
  <w:style w:type="paragraph" w:customStyle="1" w:styleId="909DCC5F15A14B6AB4B28D67243F6C9E">
    <w:name w:val="909DCC5F15A14B6AB4B28D67243F6C9E"/>
  </w:style>
  <w:style w:type="paragraph" w:customStyle="1" w:styleId="E8CC10A9D9D3459588420D242DE5D8B7">
    <w:name w:val="E8CC10A9D9D3459588420D242DE5D8B7"/>
  </w:style>
  <w:style w:type="paragraph" w:customStyle="1" w:styleId="CFAC228AED2946FC822EE41792E405EB">
    <w:name w:val="CFAC228AED2946FC822EE41792E405EB"/>
  </w:style>
  <w:style w:type="paragraph" w:customStyle="1" w:styleId="C0E4FB4B29664E25A72E1014E57BA8F8">
    <w:name w:val="C0E4FB4B29664E25A72E1014E57BA8F8"/>
  </w:style>
  <w:style w:type="paragraph" w:customStyle="1" w:styleId="7B24443B9F9C45A6BA06EC8800ABF7D7">
    <w:name w:val="7B24443B9F9C45A6BA06EC8800ABF7D7"/>
  </w:style>
  <w:style w:type="paragraph" w:customStyle="1" w:styleId="2223ADF2142A4200BA117E4EECC881B3">
    <w:name w:val="2223ADF2142A4200BA117E4EECC881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BE720E3-51EC-4673-890E-E899D47AB9A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2</Pages>
  <Words>361</Words>
  <Characters>1830</Characters>
  <Application>Microsoft Office Word</Application>
  <DocSecurity>0</DocSecurity>
  <Lines>101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2026-01-12T13:05:00Z</dcterms:created>
  <dcterms:modified xsi:type="dcterms:W3CDTF">2026-01-29T00:07:00Z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